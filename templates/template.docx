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BB92" w14:textId="2AEA923E" w:rsidR="003125F4" w:rsidRPr="00372766" w:rsidRDefault="006B42F0" w:rsidP="00372766">
      <w:r w:rsidRPr="00F7623B">
        <w:rPr>
          <w:rFonts w:ascii="標楷體" w:eastAsia="標楷體" w:hAnsi="標楷體" w:hint="eastAsia"/>
          <w:snapToGrid w:val="0"/>
          <w:kern w:val="0"/>
          <w:sz w:val="32"/>
        </w:rPr>
        <w:t>大樓名</w:t>
      </w:r>
      <w:r w:rsidR="003125F4" w:rsidRPr="00F7623B">
        <w:rPr>
          <w:rFonts w:ascii="標楷體" w:eastAsia="標楷體" w:hAnsi="標楷體" w:hint="eastAsia"/>
          <w:snapToGrid w:val="0"/>
          <w:kern w:val="0"/>
          <w:sz w:val="32"/>
        </w:rPr>
        <w:t>稱：</w:t>
      </w:r>
      <w:r w:rsidR="00731A35">
        <w:rPr>
          <w:rFonts w:ascii="標楷體" w:eastAsia="標楷體" w:hAnsi="標楷體" w:hint="eastAsia"/>
          <w:snapToGrid w:val="0"/>
          <w:kern w:val="0"/>
          <w:sz w:val="32"/>
        </w:rPr>
        <w:t>[[building</w:t>
      </w:r>
      <w:proofErr w:type="gramStart"/>
      <w:r w:rsidR="00731A35">
        <w:rPr>
          <w:rFonts w:ascii="標楷體" w:eastAsia="標楷體" w:hAnsi="標楷體" w:hint="eastAsia"/>
          <w:snapToGrid w:val="0"/>
          <w:kern w:val="0"/>
          <w:sz w:val="32"/>
        </w:rPr>
        <w:t>]]</w:t>
      </w:r>
      <w:r w:rsidR="003125F4" w:rsidRPr="00F7623B">
        <w:rPr>
          <w:rFonts w:ascii="標楷體" w:eastAsia="標楷體" w:hAnsi="標楷體" w:hint="eastAsia"/>
          <w:snapToGrid w:val="0"/>
          <w:kern w:val="0"/>
        </w:rPr>
        <w:t xml:space="preserve">   </w:t>
      </w:r>
      <w:proofErr w:type="gramEnd"/>
      <w:r w:rsidR="003125F4" w:rsidRPr="00F7623B">
        <w:rPr>
          <w:rFonts w:ascii="標楷體" w:eastAsia="標楷體" w:hAnsi="標楷體" w:hint="eastAsia"/>
          <w:snapToGrid w:val="0"/>
          <w:kern w:val="0"/>
        </w:rPr>
        <w:t xml:space="preserve">      </w:t>
      </w:r>
      <w:r w:rsidR="00A16EA4">
        <w:rPr>
          <w:rFonts w:ascii="標楷體" w:eastAsia="標楷體" w:hAnsi="標楷體" w:hint="eastAsia"/>
          <w:snapToGrid w:val="0"/>
          <w:kern w:val="0"/>
        </w:rPr>
        <w:t xml:space="preserve"> </w:t>
      </w:r>
      <w:r w:rsidR="003125F4" w:rsidRPr="00F7623B">
        <w:rPr>
          <w:rFonts w:ascii="標楷體" w:eastAsia="標楷體" w:hAnsi="標楷體" w:hint="eastAsia"/>
          <w:snapToGrid w:val="0"/>
          <w:kern w:val="0"/>
        </w:rPr>
        <w:t xml:space="preserve">     </w:t>
      </w:r>
      <w:r w:rsidR="0025223E" w:rsidRPr="00F7623B">
        <w:rPr>
          <w:rFonts w:ascii="標楷體" w:eastAsia="標楷體" w:hAnsi="標楷體" w:hint="eastAsia"/>
          <w:snapToGrid w:val="0"/>
          <w:kern w:val="0"/>
        </w:rPr>
        <w:t xml:space="preserve">  </w:t>
      </w:r>
      <w:r w:rsidR="00F7623B" w:rsidRPr="00F7623B">
        <w:rPr>
          <w:rFonts w:ascii="標楷體" w:eastAsia="標楷體" w:hAnsi="標楷體" w:hint="eastAsia"/>
          <w:snapToGrid w:val="0"/>
          <w:kern w:val="0"/>
        </w:rPr>
        <w:t xml:space="preserve">  </w:t>
      </w:r>
      <w:r w:rsidR="00BF07AF">
        <w:rPr>
          <w:rFonts w:ascii="標楷體" w:eastAsia="標楷體" w:hAnsi="標楷體" w:hint="eastAsia"/>
          <w:snapToGrid w:val="0"/>
          <w:kern w:val="0"/>
        </w:rPr>
        <w:t xml:space="preserve">            </w:t>
      </w:r>
      <w:r w:rsidR="00F7623B" w:rsidRPr="00F7623B">
        <w:rPr>
          <w:rFonts w:ascii="標楷體" w:eastAsia="標楷體" w:hAnsi="標楷體" w:hint="eastAsia"/>
          <w:snapToGrid w:val="0"/>
          <w:kern w:val="0"/>
        </w:rPr>
        <w:t xml:space="preserve">       </w:t>
      </w:r>
      <w:r w:rsidR="00335FC6">
        <w:rPr>
          <w:rFonts w:ascii="標楷體" w:eastAsia="標楷體" w:hAnsi="標楷體" w:hint="eastAsia"/>
          <w:snapToGrid w:val="0"/>
          <w:kern w:val="0"/>
        </w:rPr>
        <w:t xml:space="preserve">        </w:t>
      </w:r>
      <w:r w:rsidR="00431272">
        <w:rPr>
          <w:rFonts w:ascii="標楷體" w:eastAsia="標楷體" w:hAnsi="標楷體" w:hint="eastAsia"/>
          <w:snapToGrid w:val="0"/>
          <w:kern w:val="0"/>
        </w:rPr>
        <w:t xml:space="preserve">  </w:t>
      </w:r>
      <w:proofErr w:type="gramStart"/>
      <w:r w:rsidR="00431272">
        <w:rPr>
          <w:rFonts w:ascii="標楷體" w:eastAsia="標楷體" w:hAnsi="標楷體" w:hint="eastAsia"/>
          <w:snapToGrid w:val="0"/>
          <w:kern w:val="0"/>
        </w:rPr>
        <w:t xml:space="preserve">   </w:t>
      </w:r>
      <w:r w:rsidR="00372766" w:rsidRPr="007D05B9">
        <w:rPr>
          <w:rFonts w:hint="eastAsia"/>
          <w:sz w:val="32"/>
          <w:szCs w:val="32"/>
        </w:rPr>
        <w:t>[</w:t>
      </w:r>
      <w:proofErr w:type="gramEnd"/>
      <w:r w:rsidR="00372766" w:rsidRPr="007D05B9">
        <w:rPr>
          <w:rFonts w:hint="eastAsia"/>
          <w:sz w:val="32"/>
          <w:szCs w:val="32"/>
        </w:rPr>
        <w:t>[</w:t>
      </w:r>
      <w:proofErr w:type="spellStart"/>
      <w:r w:rsidR="00372766" w:rsidRPr="007D05B9">
        <w:rPr>
          <w:sz w:val="32"/>
          <w:szCs w:val="32"/>
        </w:rPr>
        <w:t>occurDateROC</w:t>
      </w:r>
      <w:proofErr w:type="spellEnd"/>
      <w:r w:rsidR="00372766" w:rsidRPr="007D05B9">
        <w:rPr>
          <w:rFonts w:hint="eastAsia"/>
          <w:sz w:val="32"/>
          <w:szCs w:val="32"/>
        </w:rPr>
        <w:t>]]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0"/>
        <w:gridCol w:w="500"/>
        <w:gridCol w:w="3720"/>
        <w:gridCol w:w="720"/>
        <w:gridCol w:w="4850"/>
      </w:tblGrid>
      <w:tr w:rsidR="003125F4" w:rsidRPr="00F7623B" w14:paraId="358F0490" w14:textId="77777777" w:rsidTr="00BD1DA1">
        <w:trPr>
          <w:trHeight w:val="643"/>
        </w:trPr>
        <w:tc>
          <w:tcPr>
            <w:tcW w:w="700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7B02A66E" w14:textId="77777777" w:rsidR="003125F4" w:rsidRPr="00F7623B" w:rsidRDefault="00BB3C1F">
            <w:pPr>
              <w:snapToGrid w:val="0"/>
              <w:jc w:val="center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  <w:r w:rsidRPr="00F7623B">
              <w:rPr>
                <w:rFonts w:ascii="標楷體" w:eastAsia="標楷體" w:hAnsi="標楷體" w:hint="eastAsia"/>
                <w:snapToGrid w:val="0"/>
                <w:kern w:val="0"/>
                <w:sz w:val="28"/>
              </w:rPr>
              <w:t>事由</w:t>
            </w:r>
          </w:p>
        </w:tc>
        <w:tc>
          <w:tcPr>
            <w:tcW w:w="9790" w:type="dxa"/>
            <w:gridSpan w:val="4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FB7B45C" w14:textId="0E28F0ED" w:rsidR="003125F4" w:rsidRPr="001C4468" w:rsidRDefault="007D05B9" w:rsidP="001C4468">
            <w:r w:rsidRPr="007D05B9">
              <w:rPr>
                <w:rFonts w:hint="eastAsia"/>
                <w:sz w:val="32"/>
                <w:szCs w:val="24"/>
              </w:rPr>
              <w:t>[[</w:t>
            </w:r>
            <w:r w:rsidRPr="007D05B9">
              <w:rPr>
                <w:sz w:val="32"/>
                <w:szCs w:val="24"/>
              </w:rPr>
              <w:t>reason</w:t>
            </w:r>
            <w:r w:rsidRPr="007D05B9">
              <w:rPr>
                <w:rFonts w:hint="eastAsia"/>
                <w:sz w:val="32"/>
                <w:szCs w:val="24"/>
              </w:rPr>
              <w:t>]]</w:t>
            </w:r>
          </w:p>
        </w:tc>
      </w:tr>
      <w:tr w:rsidR="003125F4" w:rsidRPr="00F7623B" w14:paraId="4922709C" w14:textId="77777777" w:rsidTr="00BD1DA1">
        <w:trPr>
          <w:trHeight w:val="440"/>
        </w:trPr>
        <w:tc>
          <w:tcPr>
            <w:tcW w:w="700" w:type="dxa"/>
            <w:tcBorders>
              <w:top w:val="nil"/>
              <w:left w:val="single" w:sz="8" w:space="0" w:color="auto"/>
            </w:tcBorders>
            <w:vAlign w:val="center"/>
          </w:tcPr>
          <w:p w14:paraId="4AAEEBAB" w14:textId="77777777" w:rsidR="003125F4" w:rsidRPr="00F7623B" w:rsidRDefault="003125F4">
            <w:pPr>
              <w:snapToGrid w:val="0"/>
              <w:jc w:val="center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  <w:r w:rsidRPr="00F7623B">
              <w:rPr>
                <w:rFonts w:ascii="標楷體" w:eastAsia="標楷體" w:hAnsi="標楷體" w:hint="eastAsia"/>
                <w:snapToGrid w:val="0"/>
                <w:kern w:val="0"/>
                <w:sz w:val="28"/>
              </w:rPr>
              <w:t>時間</w:t>
            </w:r>
          </w:p>
        </w:tc>
        <w:tc>
          <w:tcPr>
            <w:tcW w:w="9790" w:type="dxa"/>
            <w:gridSpan w:val="4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3393D36B" w14:textId="6C6EAFF9" w:rsidR="003125F4" w:rsidRPr="00431272" w:rsidRDefault="007D05B9" w:rsidP="00431272">
            <w:r w:rsidRPr="007D05B9">
              <w:rPr>
                <w:rFonts w:hint="eastAsia"/>
                <w:sz w:val="28"/>
                <w:szCs w:val="22"/>
              </w:rPr>
              <w:t>[[</w:t>
            </w:r>
            <w:proofErr w:type="spellStart"/>
            <w:r w:rsidRPr="007D05B9">
              <w:rPr>
                <w:sz w:val="28"/>
                <w:szCs w:val="22"/>
              </w:rPr>
              <w:t>occurDateROC</w:t>
            </w:r>
            <w:proofErr w:type="spellEnd"/>
            <w:r w:rsidRPr="007D05B9">
              <w:rPr>
                <w:rFonts w:hint="eastAsia"/>
                <w:sz w:val="28"/>
                <w:szCs w:val="22"/>
              </w:rPr>
              <w:t>]]  [[</w:t>
            </w:r>
            <w:proofErr w:type="spellStart"/>
            <w:r w:rsidRPr="007D05B9">
              <w:rPr>
                <w:sz w:val="28"/>
                <w:szCs w:val="22"/>
              </w:rPr>
              <w:t>occurTimeAMPM</w:t>
            </w:r>
            <w:proofErr w:type="spellEnd"/>
            <w:r w:rsidRPr="007D05B9">
              <w:rPr>
                <w:rFonts w:hint="eastAsia"/>
                <w:sz w:val="28"/>
                <w:szCs w:val="22"/>
              </w:rPr>
              <w:t>]]</w:t>
            </w:r>
            <w:r w:rsidR="00431272" w:rsidRPr="007D05B9">
              <w:rPr>
                <w:rFonts w:hint="eastAsia"/>
                <w:sz w:val="28"/>
                <w:szCs w:val="22"/>
              </w:rPr>
              <w:t xml:space="preserve">         </w:t>
            </w:r>
            <w:r w:rsidR="009C4F4B">
              <w:rPr>
                <w:rFonts w:hint="eastAsia"/>
                <w:sz w:val="28"/>
                <w:szCs w:val="22"/>
              </w:rPr>
              <w:t xml:space="preserve">        </w:t>
            </w:r>
            <w:r w:rsidR="00431272" w:rsidRPr="007D05B9">
              <w:rPr>
                <w:rFonts w:hint="eastAsia"/>
                <w:sz w:val="28"/>
                <w:szCs w:val="22"/>
              </w:rPr>
              <w:t xml:space="preserve">   </w:t>
            </w:r>
            <w:r>
              <w:rPr>
                <w:rFonts w:hint="eastAsia"/>
                <w:sz w:val="28"/>
                <w:szCs w:val="22"/>
              </w:rPr>
              <w:t xml:space="preserve"> </w:t>
            </w:r>
            <w:r w:rsidR="00431272" w:rsidRPr="007D05B9">
              <w:rPr>
                <w:rFonts w:hint="eastAsia"/>
                <w:sz w:val="28"/>
                <w:szCs w:val="22"/>
              </w:rPr>
              <w:t xml:space="preserve">    </w:t>
            </w:r>
            <w:r w:rsidR="00431272" w:rsidRPr="007D05B9">
              <w:rPr>
                <w:rFonts w:hint="eastAsia"/>
                <w:sz w:val="28"/>
                <w:szCs w:val="22"/>
              </w:rPr>
              <w:t>事件編號</w:t>
            </w:r>
            <w:r w:rsidR="00731A35" w:rsidRPr="007D05B9">
              <w:rPr>
                <w:rFonts w:hint="eastAsia"/>
                <w:sz w:val="28"/>
                <w:szCs w:val="22"/>
              </w:rPr>
              <w:t>[[</w:t>
            </w:r>
            <w:proofErr w:type="spellStart"/>
            <w:r w:rsidR="00731A35" w:rsidRPr="007D05B9">
              <w:rPr>
                <w:rFonts w:hint="eastAsia"/>
                <w:sz w:val="28"/>
                <w:szCs w:val="22"/>
              </w:rPr>
              <w:t>displayId</w:t>
            </w:r>
            <w:proofErr w:type="spellEnd"/>
            <w:r w:rsidR="00731A35" w:rsidRPr="007D05B9">
              <w:rPr>
                <w:rFonts w:hint="eastAsia"/>
                <w:sz w:val="28"/>
                <w:szCs w:val="22"/>
              </w:rPr>
              <w:t>]]</w:t>
            </w:r>
          </w:p>
        </w:tc>
      </w:tr>
      <w:tr w:rsidR="00BD1DA1" w:rsidRPr="00F7623B" w14:paraId="303521AC" w14:textId="77777777" w:rsidTr="00BD1DA1">
        <w:trPr>
          <w:cantSplit/>
          <w:trHeight w:val="4093"/>
        </w:trPr>
        <w:tc>
          <w:tcPr>
            <w:tcW w:w="700" w:type="dxa"/>
            <w:tcBorders>
              <w:left w:val="single" w:sz="8" w:space="0" w:color="auto"/>
              <w:right w:val="single" w:sz="4" w:space="0" w:color="auto"/>
            </w:tcBorders>
            <w:textDirection w:val="tbRlV"/>
            <w:vAlign w:val="center"/>
          </w:tcPr>
          <w:p w14:paraId="4946E81D" w14:textId="77777777" w:rsidR="00BD1DA1" w:rsidRPr="00F7623B" w:rsidRDefault="00BD1DA1">
            <w:pPr>
              <w:snapToGrid w:val="0"/>
              <w:ind w:left="113" w:right="113"/>
              <w:jc w:val="center"/>
              <w:rPr>
                <w:rFonts w:ascii="標楷體" w:eastAsia="標楷體" w:hAnsi="標楷體"/>
                <w:snapToGrid w:val="0"/>
                <w:spacing w:val="60"/>
                <w:kern w:val="0"/>
                <w:sz w:val="28"/>
              </w:rPr>
            </w:pPr>
            <w:r w:rsidRPr="00F7623B">
              <w:rPr>
                <w:rFonts w:ascii="標楷體" w:eastAsia="標楷體" w:hAnsi="標楷體" w:hint="eastAsia"/>
                <w:snapToGrid w:val="0"/>
                <w:spacing w:val="60"/>
                <w:kern w:val="0"/>
                <w:sz w:val="28"/>
              </w:rPr>
              <w:t>事故經過／處理結果</w:t>
            </w:r>
          </w:p>
        </w:tc>
        <w:tc>
          <w:tcPr>
            <w:tcW w:w="979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555B69" w14:textId="3C8E6EDA" w:rsidR="00647F1B" w:rsidRDefault="00647F1B" w:rsidP="000D74BC">
            <w:r w:rsidRPr="00647F1B">
              <w:rPr>
                <w:rFonts w:hint="eastAsia"/>
              </w:rPr>
              <w:t>異常說明：</w:t>
            </w:r>
          </w:p>
          <w:p w14:paraId="1C617D7B" w14:textId="3027A2C4" w:rsidR="000D74BC" w:rsidRPr="000D74BC" w:rsidRDefault="000D74BC" w:rsidP="000D74BC">
            <w:r w:rsidRPr="000D74BC">
              <w:t>[[</w:t>
            </w:r>
            <w:r w:rsidR="00964AE8" w:rsidRPr="00964AE8">
              <w:t>phenomenon</w:t>
            </w:r>
            <w:r w:rsidRPr="000D74BC">
              <w:t>]]</w:t>
            </w:r>
          </w:p>
          <w:p w14:paraId="4F47C630" w14:textId="033A51AE" w:rsidR="00452A45" w:rsidRDefault="00696578" w:rsidP="000D74BC">
            <w:r w:rsidRPr="00696578">
              <w:t>初步判斷</w:t>
            </w:r>
            <w:r w:rsidR="00F82214">
              <w:rPr>
                <w:rFonts w:hint="eastAsia"/>
              </w:rPr>
              <w:t>：</w:t>
            </w:r>
            <w:r w:rsidR="000D74BC" w:rsidRPr="000D74BC">
              <w:t>[[</w:t>
            </w:r>
            <w:r w:rsidRPr="00696578">
              <w:t>judgement</w:t>
            </w:r>
            <w:r w:rsidR="000D74BC" w:rsidRPr="000D74BC">
              <w:t>]]</w:t>
            </w:r>
          </w:p>
          <w:p w14:paraId="755A2C3F" w14:textId="6F5C449E" w:rsidR="00696578" w:rsidRDefault="00696578" w:rsidP="000D74BC">
            <w:r w:rsidRPr="00696578">
              <w:t>處理方式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[[</w:t>
            </w:r>
            <w:r w:rsidRPr="00696578">
              <w:t>handling</w:t>
            </w:r>
            <w:r>
              <w:rPr>
                <w:rFonts w:hint="eastAsia"/>
              </w:rPr>
              <w:t>]]</w:t>
            </w:r>
          </w:p>
          <w:p w14:paraId="7795283A" w14:textId="41C15B62" w:rsidR="00696578" w:rsidRPr="000D74BC" w:rsidRDefault="00696578" w:rsidP="000D74BC">
            <w:r w:rsidRPr="00696578">
              <w:t>建議事項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[[</w:t>
            </w:r>
            <w:r w:rsidRPr="00696578">
              <w:t>suggestion</w:t>
            </w:r>
            <w:r>
              <w:rPr>
                <w:rFonts w:hint="eastAsia"/>
              </w:rPr>
              <w:t>]]</w:t>
            </w:r>
          </w:p>
        </w:tc>
      </w:tr>
      <w:tr w:rsidR="00EB41D4" w:rsidRPr="00F7623B" w14:paraId="2FBF582E" w14:textId="77777777" w:rsidTr="007F023C">
        <w:trPr>
          <w:cantSplit/>
          <w:trHeight w:val="1884"/>
        </w:trPr>
        <w:tc>
          <w:tcPr>
            <w:tcW w:w="700" w:type="dxa"/>
            <w:tcBorders>
              <w:left w:val="single" w:sz="8" w:space="0" w:color="auto"/>
              <w:right w:val="single" w:sz="4" w:space="0" w:color="auto"/>
            </w:tcBorders>
            <w:textDirection w:val="tbRlV"/>
            <w:vAlign w:val="center"/>
          </w:tcPr>
          <w:p w14:paraId="3C178441" w14:textId="77777777" w:rsidR="00EB41D4" w:rsidRPr="00F7623B" w:rsidRDefault="00EB41D4" w:rsidP="00EB41D4">
            <w:pPr>
              <w:snapToGrid w:val="0"/>
              <w:ind w:left="113" w:right="113"/>
              <w:jc w:val="center"/>
              <w:rPr>
                <w:rFonts w:ascii="標楷體" w:eastAsia="標楷體" w:hAnsi="標楷體"/>
                <w:snapToGrid w:val="0"/>
                <w:spacing w:val="60"/>
                <w:kern w:val="0"/>
                <w:sz w:val="28"/>
              </w:rPr>
            </w:pPr>
            <w:r w:rsidRPr="00F7623B">
              <w:rPr>
                <w:rFonts w:ascii="標楷體" w:eastAsia="標楷體" w:hAnsi="標楷體" w:hint="eastAsia"/>
                <w:snapToGrid w:val="0"/>
                <w:spacing w:val="60"/>
                <w:kern w:val="0"/>
                <w:sz w:val="28"/>
              </w:rPr>
              <w:t>發生部門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right w:val="single" w:sz="4" w:space="0" w:color="FFFFFF"/>
            </w:tcBorders>
            <w:textDirection w:val="tbRlV"/>
          </w:tcPr>
          <w:p w14:paraId="6D397379" w14:textId="77777777" w:rsidR="00EB41D4" w:rsidRPr="00F7623B" w:rsidRDefault="00EB41D4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  <w:r w:rsidRPr="00F7623B">
              <w:rPr>
                <w:rFonts w:ascii="標楷體" w:eastAsia="標楷體" w:hAnsi="標楷體"/>
                <w:snapToGrid w:val="0"/>
                <w:kern w:val="0"/>
                <w:sz w:val="28"/>
              </w:rPr>
              <w:t xml:space="preserve">   </w:t>
            </w:r>
            <w:r w:rsidRPr="00F7623B">
              <w:rPr>
                <w:rFonts w:ascii="標楷體" w:eastAsia="標楷體" w:hAnsi="標楷體" w:hint="eastAsia"/>
                <w:snapToGrid w:val="0"/>
                <w:kern w:val="0"/>
                <w:sz w:val="28"/>
              </w:rPr>
              <w:t>核    定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right w:val="single" w:sz="4" w:space="0" w:color="FFFFFF"/>
            </w:tcBorders>
            <w:vAlign w:val="center"/>
          </w:tcPr>
          <w:p w14:paraId="500FDC32" w14:textId="77777777" w:rsidR="00EB41D4" w:rsidRPr="00F7623B" w:rsidRDefault="00EB41D4" w:rsidP="00EB41D4">
            <w:pPr>
              <w:snapToGrid w:val="0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0B7F5218" w14:textId="77777777" w:rsidR="00EB41D4" w:rsidRPr="00F7623B" w:rsidRDefault="00EB41D4" w:rsidP="00EB41D4">
            <w:pPr>
              <w:snapToGrid w:val="0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2E7D13B9" w14:textId="77777777" w:rsidR="00EB41D4" w:rsidRPr="00F7623B" w:rsidRDefault="00EB41D4" w:rsidP="00EB41D4">
            <w:pPr>
              <w:snapToGrid w:val="0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0F6A721B" w14:textId="77777777" w:rsidR="00EB41D4" w:rsidRPr="00F7623B" w:rsidRDefault="00EB41D4" w:rsidP="00EB41D4">
            <w:pPr>
              <w:snapToGrid w:val="0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01A83DBE" w14:textId="77777777" w:rsidR="00EB41D4" w:rsidRPr="00F7623B" w:rsidRDefault="00EB41D4" w:rsidP="00EB41D4">
            <w:pPr>
              <w:snapToGrid w:val="0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right w:val="single" w:sz="4" w:space="0" w:color="FFFFFF"/>
            </w:tcBorders>
            <w:textDirection w:val="tbRlV"/>
          </w:tcPr>
          <w:p w14:paraId="2E5563E3" w14:textId="3904426D" w:rsidR="00EB41D4" w:rsidRPr="00F7623B" w:rsidRDefault="00EB41D4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  <w:r w:rsidRPr="00F7623B">
              <w:rPr>
                <w:rFonts w:ascii="標楷體" w:eastAsia="標楷體" w:hAnsi="標楷體"/>
                <w:snapToGrid w:val="0"/>
                <w:kern w:val="0"/>
                <w:sz w:val="28"/>
              </w:rPr>
              <w:t xml:space="preserve"> </w:t>
            </w:r>
          </w:p>
          <w:p w14:paraId="17771BEE" w14:textId="77777777" w:rsidR="00EB41D4" w:rsidRDefault="00EB41D4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2D034255" w14:textId="77777777" w:rsidR="00431272" w:rsidRDefault="00431272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1CE5C858" w14:textId="77777777" w:rsidR="00431272" w:rsidRPr="00F7623B" w:rsidRDefault="00431272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</w:tc>
        <w:tc>
          <w:tcPr>
            <w:tcW w:w="4850" w:type="dxa"/>
            <w:tcBorders>
              <w:top w:val="single" w:sz="4" w:space="0" w:color="auto"/>
              <w:left w:val="nil"/>
              <w:right w:val="single" w:sz="8" w:space="0" w:color="auto"/>
            </w:tcBorders>
            <w:textDirection w:val="tbRlV"/>
            <w:vAlign w:val="center"/>
          </w:tcPr>
          <w:p w14:paraId="3643A4E2" w14:textId="2341286C" w:rsidR="00EB41D4" w:rsidRPr="00F82214" w:rsidRDefault="005959EB" w:rsidP="00431272">
            <w:pPr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  <w:r>
              <w:rPr>
                <w:rFonts w:ascii="標楷體" w:eastAsia="標楷體" w:hAnsi="標楷體" w:hint="eastAsia"/>
                <w:snapToGrid w:val="0"/>
                <w:kern w:val="0"/>
                <w:sz w:val="28"/>
              </w:rPr>
              <w:t xml:space="preserve">   </w:t>
            </w:r>
            <w:r w:rsidR="00431272" w:rsidRPr="00F82214">
              <w:rPr>
                <w:rFonts w:ascii="標楷體" w:eastAsia="標楷體" w:hAnsi="標楷體"/>
                <w:snapToGrid w:val="0"/>
                <w:kern w:val="0"/>
                <w:sz w:val="28"/>
              </w:rPr>
              <w:t>[[</w:t>
            </w:r>
            <w:proofErr w:type="spellStart"/>
            <w:r w:rsidR="00431272" w:rsidRPr="00F82214">
              <w:rPr>
                <w:rFonts w:ascii="標楷體" w:eastAsia="標楷體" w:hAnsi="標楷體"/>
                <w:snapToGrid w:val="0"/>
                <w:kern w:val="0"/>
                <w:sz w:val="28"/>
              </w:rPr>
              <w:t>reportedBy</w:t>
            </w:r>
            <w:proofErr w:type="spellEnd"/>
            <w:r w:rsidR="00431272" w:rsidRPr="00F82214">
              <w:rPr>
                <w:rFonts w:ascii="標楷體" w:eastAsia="標楷體" w:hAnsi="標楷體"/>
                <w:snapToGrid w:val="0"/>
                <w:kern w:val="0"/>
                <w:sz w:val="28"/>
              </w:rPr>
              <w:t>]]</w:t>
            </w:r>
          </w:p>
          <w:p w14:paraId="5C194A2E" w14:textId="77777777" w:rsidR="00EB41D4" w:rsidRPr="00F7623B" w:rsidRDefault="00EB41D4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513FA139" w14:textId="77777777" w:rsidR="00EB41D4" w:rsidRPr="00F7623B" w:rsidRDefault="00EB41D4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  <w:r>
              <w:rPr>
                <w:rFonts w:ascii="標楷體" w:eastAsia="標楷體" w:hAnsi="標楷體" w:hint="eastAsia"/>
                <w:snapToGrid w:val="0"/>
                <w:kern w:val="0"/>
                <w:sz w:val="28"/>
              </w:rPr>
              <w:t xml:space="preserve">   </w:t>
            </w:r>
            <w:r w:rsidRPr="00F7623B">
              <w:rPr>
                <w:rFonts w:ascii="標楷體" w:eastAsia="標楷體" w:hAnsi="標楷體" w:hint="eastAsia"/>
                <w:snapToGrid w:val="0"/>
                <w:kern w:val="0"/>
                <w:sz w:val="28"/>
              </w:rPr>
              <w:t>填    表</w:t>
            </w:r>
          </w:p>
          <w:p w14:paraId="1118F1BC" w14:textId="77777777" w:rsidR="00EB41D4" w:rsidRDefault="00EB41D4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75B3EFAC" w14:textId="77777777" w:rsidR="00431272" w:rsidRDefault="00431272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4BE20C1E" w14:textId="77777777" w:rsidR="00431272" w:rsidRDefault="00431272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6D08FD69" w14:textId="716CBE66" w:rsidR="00431272" w:rsidRDefault="00431272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  <w:r w:rsidRPr="00F7623B">
              <w:rPr>
                <w:rFonts w:ascii="標楷體" w:eastAsia="標楷體" w:hAnsi="標楷體"/>
                <w:snapToGrid w:val="0"/>
                <w:kern w:val="0"/>
                <w:sz w:val="28"/>
              </w:rPr>
              <w:t xml:space="preserve"> </w:t>
            </w:r>
            <w:r>
              <w:rPr>
                <w:rFonts w:ascii="標楷體" w:eastAsia="標楷體" w:hAnsi="標楷體" w:hint="eastAsia"/>
                <w:snapToGrid w:val="0"/>
                <w:kern w:val="0"/>
                <w:sz w:val="28"/>
              </w:rPr>
              <w:t xml:space="preserve"> </w:t>
            </w:r>
            <w:r w:rsidRPr="00F7623B">
              <w:rPr>
                <w:rFonts w:ascii="標楷體" w:eastAsia="標楷體" w:hAnsi="標楷體"/>
                <w:snapToGrid w:val="0"/>
                <w:kern w:val="0"/>
                <w:sz w:val="28"/>
              </w:rPr>
              <w:t xml:space="preserve"> </w:t>
            </w:r>
            <w:r w:rsidRPr="00F7623B">
              <w:rPr>
                <w:rFonts w:ascii="標楷體" w:eastAsia="標楷體" w:hAnsi="標楷體" w:hint="eastAsia"/>
                <w:snapToGrid w:val="0"/>
                <w:kern w:val="0"/>
                <w:sz w:val="28"/>
              </w:rPr>
              <w:t>主    管</w:t>
            </w:r>
          </w:p>
          <w:p w14:paraId="37675A64" w14:textId="77777777" w:rsidR="00431272" w:rsidRDefault="00431272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71CEE82E" w14:textId="77777777" w:rsidR="00431272" w:rsidRPr="00F7623B" w:rsidRDefault="00431272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</w:p>
          <w:p w14:paraId="04FE6D9A" w14:textId="77777777" w:rsidR="00EB41D4" w:rsidRPr="00F7623B" w:rsidRDefault="00EB41D4" w:rsidP="00EB41D4">
            <w:pPr>
              <w:snapToGrid w:val="0"/>
              <w:ind w:left="113" w:right="113"/>
              <w:rPr>
                <w:rFonts w:ascii="標楷體" w:eastAsia="標楷體" w:hAnsi="標楷體"/>
                <w:snapToGrid w:val="0"/>
                <w:kern w:val="0"/>
                <w:sz w:val="28"/>
              </w:rPr>
            </w:pPr>
            <w:r w:rsidRPr="00F7623B">
              <w:rPr>
                <w:rFonts w:ascii="標楷體" w:eastAsia="標楷體" w:hAnsi="標楷體" w:hint="eastAsia"/>
                <w:snapToGrid w:val="0"/>
                <w:kern w:val="0"/>
                <w:sz w:val="28"/>
              </w:rPr>
              <w:t xml:space="preserve">                       </w:t>
            </w:r>
          </w:p>
        </w:tc>
      </w:tr>
      <w:tr w:rsidR="00EB41D4" w:rsidRPr="00F7623B" w14:paraId="66780767" w14:textId="77777777" w:rsidTr="00BB3C1F">
        <w:trPr>
          <w:cantSplit/>
          <w:trHeight w:val="2514"/>
        </w:trPr>
        <w:tc>
          <w:tcPr>
            <w:tcW w:w="700" w:type="dxa"/>
            <w:tcBorders>
              <w:left w:val="single" w:sz="8" w:space="0" w:color="auto"/>
            </w:tcBorders>
            <w:textDirection w:val="tbRlV"/>
            <w:vAlign w:val="center"/>
          </w:tcPr>
          <w:p w14:paraId="5AA6AF21" w14:textId="77777777" w:rsidR="00EB41D4" w:rsidRPr="00F7623B" w:rsidRDefault="00EB41D4" w:rsidP="00EB41D4">
            <w:pPr>
              <w:snapToGrid w:val="0"/>
              <w:ind w:left="113" w:right="113"/>
              <w:jc w:val="center"/>
              <w:rPr>
                <w:rFonts w:ascii="標楷體" w:eastAsia="標楷體" w:hAnsi="標楷體"/>
                <w:snapToGrid w:val="0"/>
                <w:spacing w:val="20"/>
                <w:kern w:val="0"/>
                <w:sz w:val="28"/>
              </w:rPr>
            </w:pPr>
            <w:r w:rsidRPr="00F7623B">
              <w:rPr>
                <w:rFonts w:ascii="標楷體" w:eastAsia="標楷體" w:hAnsi="標楷體" w:hint="eastAsia"/>
                <w:snapToGrid w:val="0"/>
                <w:spacing w:val="20"/>
                <w:kern w:val="0"/>
                <w:sz w:val="28"/>
              </w:rPr>
              <w:t>會簽單位及意見</w:t>
            </w:r>
          </w:p>
        </w:tc>
        <w:tc>
          <w:tcPr>
            <w:tcW w:w="9790" w:type="dxa"/>
            <w:gridSpan w:val="4"/>
            <w:tcBorders>
              <w:right w:val="single" w:sz="8" w:space="0" w:color="auto"/>
            </w:tcBorders>
            <w:vAlign w:val="center"/>
          </w:tcPr>
          <w:p w14:paraId="47997DB3" w14:textId="77777777" w:rsidR="00EB41D4" w:rsidRPr="00F7623B" w:rsidRDefault="00EB41D4" w:rsidP="00EB41D4">
            <w:pPr>
              <w:snapToGrid w:val="0"/>
              <w:rPr>
                <w:rFonts w:ascii="標楷體" w:eastAsia="標楷體" w:hAnsi="標楷體"/>
                <w:snapToGrid w:val="0"/>
                <w:kern w:val="0"/>
                <w:sz w:val="32"/>
              </w:rPr>
            </w:pPr>
          </w:p>
        </w:tc>
      </w:tr>
      <w:tr w:rsidR="00EB41D4" w:rsidRPr="00F7623B" w14:paraId="190CA1CE" w14:textId="77777777" w:rsidTr="00BB3C1F">
        <w:trPr>
          <w:cantSplit/>
          <w:trHeight w:val="1612"/>
        </w:trPr>
        <w:tc>
          <w:tcPr>
            <w:tcW w:w="700" w:type="dxa"/>
            <w:tcBorders>
              <w:left w:val="single" w:sz="8" w:space="0" w:color="auto"/>
            </w:tcBorders>
            <w:textDirection w:val="tbRlV"/>
            <w:vAlign w:val="center"/>
          </w:tcPr>
          <w:p w14:paraId="25C0F048" w14:textId="77777777" w:rsidR="00EB41D4" w:rsidRPr="00F7623B" w:rsidRDefault="00EB41D4" w:rsidP="00EB41D4">
            <w:pPr>
              <w:snapToGrid w:val="0"/>
              <w:ind w:left="113" w:right="113"/>
              <w:jc w:val="center"/>
              <w:rPr>
                <w:rFonts w:ascii="標楷體" w:eastAsia="標楷體" w:hAnsi="標楷體"/>
                <w:snapToGrid w:val="0"/>
                <w:spacing w:val="20"/>
                <w:kern w:val="0"/>
                <w:sz w:val="28"/>
              </w:rPr>
            </w:pPr>
            <w:proofErr w:type="gramStart"/>
            <w:r w:rsidRPr="00F7623B">
              <w:rPr>
                <w:rFonts w:ascii="標楷體" w:eastAsia="標楷體" w:hAnsi="標楷體" w:hint="eastAsia"/>
                <w:snapToGrid w:val="0"/>
                <w:spacing w:val="20"/>
                <w:kern w:val="0"/>
                <w:sz w:val="28"/>
              </w:rPr>
              <w:t>核閱簽認</w:t>
            </w:r>
            <w:proofErr w:type="gramEnd"/>
          </w:p>
        </w:tc>
        <w:tc>
          <w:tcPr>
            <w:tcW w:w="9790" w:type="dxa"/>
            <w:gridSpan w:val="4"/>
            <w:tcBorders>
              <w:right w:val="single" w:sz="8" w:space="0" w:color="auto"/>
            </w:tcBorders>
            <w:vAlign w:val="center"/>
          </w:tcPr>
          <w:p w14:paraId="75CEC947" w14:textId="77777777" w:rsidR="00EB41D4" w:rsidRPr="00F7623B" w:rsidRDefault="00EB41D4" w:rsidP="00EB41D4">
            <w:pPr>
              <w:snapToGrid w:val="0"/>
              <w:rPr>
                <w:rFonts w:ascii="標楷體" w:eastAsia="標楷體" w:hAnsi="標楷體"/>
                <w:snapToGrid w:val="0"/>
                <w:spacing w:val="100"/>
                <w:kern w:val="0"/>
                <w:sz w:val="28"/>
              </w:rPr>
            </w:pPr>
          </w:p>
        </w:tc>
      </w:tr>
      <w:tr w:rsidR="00EB41D4" w:rsidRPr="00F7623B" w14:paraId="27491702" w14:textId="77777777" w:rsidTr="00B57319">
        <w:trPr>
          <w:cantSplit/>
          <w:trHeight w:val="1382"/>
        </w:trPr>
        <w:tc>
          <w:tcPr>
            <w:tcW w:w="700" w:type="dxa"/>
            <w:tcBorders>
              <w:left w:val="single" w:sz="8" w:space="0" w:color="auto"/>
            </w:tcBorders>
            <w:textDirection w:val="tbRlV"/>
            <w:vAlign w:val="center"/>
          </w:tcPr>
          <w:p w14:paraId="14A81CCD" w14:textId="77777777" w:rsidR="00EB41D4" w:rsidRPr="00F7623B" w:rsidRDefault="00EB41D4" w:rsidP="00EB41D4">
            <w:pPr>
              <w:snapToGrid w:val="0"/>
              <w:ind w:left="113" w:right="113"/>
              <w:jc w:val="center"/>
              <w:rPr>
                <w:rFonts w:ascii="標楷體" w:eastAsia="標楷體" w:hAnsi="標楷體"/>
                <w:snapToGrid w:val="0"/>
                <w:spacing w:val="20"/>
                <w:kern w:val="0"/>
                <w:sz w:val="28"/>
              </w:rPr>
            </w:pPr>
            <w:r w:rsidRPr="00F7623B">
              <w:rPr>
                <w:rFonts w:ascii="標楷體" w:eastAsia="標楷體" w:hAnsi="標楷體" w:hint="eastAsia"/>
                <w:snapToGrid w:val="0"/>
                <w:spacing w:val="20"/>
                <w:kern w:val="0"/>
                <w:sz w:val="28"/>
              </w:rPr>
              <w:lastRenderedPageBreak/>
              <w:t>結　案</w:t>
            </w:r>
          </w:p>
        </w:tc>
        <w:tc>
          <w:tcPr>
            <w:tcW w:w="9790" w:type="dxa"/>
            <w:gridSpan w:val="4"/>
            <w:tcBorders>
              <w:right w:val="single" w:sz="8" w:space="0" w:color="auto"/>
            </w:tcBorders>
            <w:vAlign w:val="bottom"/>
          </w:tcPr>
          <w:p w14:paraId="1065AA75" w14:textId="77777777" w:rsidR="00EB41D4" w:rsidRPr="00F7623B" w:rsidRDefault="00EB41D4" w:rsidP="00EB41D4">
            <w:pPr>
              <w:snapToGrid w:val="0"/>
              <w:jc w:val="right"/>
              <w:rPr>
                <w:rFonts w:ascii="標楷體" w:eastAsia="標楷體" w:hAnsi="標楷體"/>
                <w:snapToGrid w:val="0"/>
                <w:kern w:val="0"/>
              </w:rPr>
            </w:pPr>
            <w:r w:rsidRPr="00F7623B">
              <w:rPr>
                <w:rFonts w:ascii="標楷體" w:eastAsia="標楷體" w:hAnsi="標楷體" w:hint="eastAsia"/>
                <w:snapToGrid w:val="0"/>
                <w:kern w:val="0"/>
              </w:rPr>
              <w:t>結案日期： 　　年　  　月　  　日</w:t>
            </w:r>
          </w:p>
        </w:tc>
      </w:tr>
    </w:tbl>
    <w:p w14:paraId="3A046CA9" w14:textId="77777777" w:rsidR="003125F4" w:rsidRPr="00F7623B" w:rsidRDefault="003125F4">
      <w:pPr>
        <w:snapToGrid w:val="0"/>
        <w:spacing w:line="60" w:lineRule="auto"/>
        <w:rPr>
          <w:rFonts w:ascii="標楷體" w:eastAsia="標楷體" w:hAnsi="標楷體"/>
          <w:snapToGrid w:val="0"/>
          <w:kern w:val="0"/>
          <w:sz w:val="36"/>
        </w:rPr>
      </w:pPr>
    </w:p>
    <w:sectPr w:rsidR="003125F4" w:rsidRPr="00F7623B" w:rsidSect="00194B50">
      <w:headerReference w:type="default" r:id="rId8"/>
      <w:footerReference w:type="default" r:id="rId9"/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9AB18" w14:textId="77777777" w:rsidR="00222E97" w:rsidRDefault="00222E97">
      <w:r>
        <w:separator/>
      </w:r>
    </w:p>
  </w:endnote>
  <w:endnote w:type="continuationSeparator" w:id="0">
    <w:p w14:paraId="60EB3682" w14:textId="77777777" w:rsidR="00222E97" w:rsidRDefault="00222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4E432" w14:textId="77777777" w:rsidR="00BD6046" w:rsidRDefault="00194B50" w:rsidP="00914010">
    <w:pPr>
      <w:pStyle w:val="a5"/>
      <w:jc w:val="right"/>
    </w:pPr>
    <w:r>
      <w:rPr>
        <w:rFonts w:hint="eastAsia"/>
      </w:rPr>
      <w:t>110</w:t>
    </w:r>
    <w:r>
      <w:rPr>
        <w:rFonts w:hint="eastAsia"/>
      </w:rPr>
      <w:t>年</w:t>
    </w:r>
    <w:r>
      <w:rPr>
        <w:rFonts w:hint="eastAsia"/>
      </w:rPr>
      <w:t>8</w:t>
    </w:r>
    <w:r>
      <w:rPr>
        <w:rFonts w:hint="eastAsia"/>
      </w:rPr>
      <w:t>月</w:t>
    </w:r>
    <w:r>
      <w:rPr>
        <w:rFonts w:hint="eastAsia"/>
      </w:rPr>
      <w:t>1</w:t>
    </w:r>
    <w:r>
      <w:rPr>
        <w:rFonts w:hint="eastAsia"/>
      </w:rPr>
      <w:t>日修正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2971" w14:textId="77777777" w:rsidR="00222E97" w:rsidRDefault="00222E97">
      <w:r>
        <w:separator/>
      </w:r>
    </w:p>
  </w:footnote>
  <w:footnote w:type="continuationSeparator" w:id="0">
    <w:p w14:paraId="37DF221E" w14:textId="77777777" w:rsidR="00222E97" w:rsidRDefault="00222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B1198" w14:textId="77777777" w:rsidR="00194B50" w:rsidRPr="00194B50" w:rsidRDefault="009C4F4B" w:rsidP="00B57319">
    <w:pPr>
      <w:pStyle w:val="a4"/>
      <w:jc w:val="both"/>
    </w:pPr>
    <w:r>
      <w:rPr>
        <w:rFonts w:ascii="標楷體" w:eastAsia="標楷體" w:hAnsi="標楷體"/>
      </w:rPr>
      <w:pict w14:anchorId="21166D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26.25pt;height:18.7pt;mso-position-horizontal-relative:char;mso-position-vertical-relative:line">
          <v:imagedata r:id="rId1" o:title="新壽管理維護CropLogo_Chi"/>
        </v:shape>
      </w:pict>
    </w:r>
    <w:r w:rsidR="00194B50">
      <w:rPr>
        <w:rFonts w:ascii="標楷體" w:eastAsia="標楷體" w:hAnsi="標楷體" w:hint="eastAsia"/>
      </w:rPr>
      <w:t xml:space="preserve">                                                         </w:t>
    </w:r>
    <w:r w:rsidR="00DC6647">
      <w:rPr>
        <w:rFonts w:ascii="標楷體" w:eastAsia="標楷體" w:hAnsi="標楷體" w:hint="eastAsia"/>
      </w:rPr>
      <w:t xml:space="preserve">       </w:t>
    </w:r>
    <w:r w:rsidR="00194B50">
      <w:rPr>
        <w:rFonts w:ascii="標楷體" w:eastAsia="標楷體" w:hAnsi="標楷體" w:hint="eastAsia"/>
      </w:rPr>
      <w:t xml:space="preserve">   </w:t>
    </w:r>
    <w:r w:rsidR="00194B50" w:rsidRPr="0068030B">
      <w:rPr>
        <w:rFonts w:ascii="標楷體" w:eastAsia="標楷體" w:hAnsi="標楷體" w:cs="Tahoma" w:hint="eastAsia"/>
      </w:rPr>
      <w:t>機密等級：</w:t>
    </w:r>
    <w:r w:rsidR="00194B50">
      <w:rPr>
        <w:rFonts w:ascii="標楷體" w:eastAsia="標楷體" w:hAnsi="標楷體" w:cs="Tahoma" w:hint="eastAsia"/>
      </w:rPr>
      <w:t>密</w:t>
    </w:r>
  </w:p>
  <w:p w14:paraId="16FEE0CB" w14:textId="77777777" w:rsidR="00BD6046" w:rsidRPr="00BF5D08" w:rsidRDefault="00BD6046" w:rsidP="00BF5D08">
    <w:pPr>
      <w:spacing w:line="520" w:lineRule="exact"/>
      <w:jc w:val="center"/>
      <w:rPr>
        <w:rFonts w:ascii="標楷體" w:eastAsia="標楷體" w:hAnsi="標楷體"/>
        <w:b/>
        <w:snapToGrid w:val="0"/>
        <w:kern w:val="0"/>
        <w:sz w:val="44"/>
        <w:szCs w:val="44"/>
      </w:rPr>
    </w:pPr>
    <w:r w:rsidRPr="00BF5D08">
      <w:rPr>
        <w:rFonts w:ascii="標楷體" w:eastAsia="標楷體" w:hAnsi="標楷體" w:hint="eastAsia"/>
        <w:b/>
        <w:snapToGrid w:val="0"/>
        <w:kern w:val="0"/>
        <w:sz w:val="44"/>
        <w:szCs w:val="44"/>
      </w:rPr>
      <w:t>新壽公寓大廈管理維護股份有限公司</w:t>
    </w:r>
  </w:p>
  <w:p w14:paraId="4B0286CA" w14:textId="77777777" w:rsidR="00BD6046" w:rsidRDefault="00091C1C" w:rsidP="00091C1C">
    <w:pPr>
      <w:pStyle w:val="a4"/>
      <w:jc w:val="right"/>
      <w:rPr>
        <w:rFonts w:ascii="標楷體" w:eastAsia="標楷體" w:hAnsi="標楷體"/>
        <w:b/>
        <w:snapToGrid w:val="0"/>
        <w:kern w:val="0"/>
        <w:sz w:val="36"/>
        <w:szCs w:val="36"/>
      </w:rPr>
    </w:pPr>
    <w:r>
      <w:rPr>
        <w:rFonts w:ascii="標楷體" w:eastAsia="標楷體" w:hAnsi="標楷體" w:hint="eastAsia"/>
        <w:b/>
        <w:snapToGrid w:val="0"/>
        <w:kern w:val="0"/>
        <w:sz w:val="36"/>
        <w:szCs w:val="36"/>
      </w:rPr>
      <w:t xml:space="preserve"> </w:t>
    </w:r>
    <w:r w:rsidR="00BD6046" w:rsidRPr="00BF5D08">
      <w:rPr>
        <w:rFonts w:ascii="標楷體" w:eastAsia="標楷體" w:hAnsi="標楷體" w:hint="eastAsia"/>
        <w:b/>
        <w:snapToGrid w:val="0"/>
        <w:kern w:val="0"/>
        <w:sz w:val="36"/>
        <w:szCs w:val="36"/>
      </w:rPr>
      <w:t>異常報告表</w:t>
    </w:r>
    <w:r>
      <w:rPr>
        <w:rFonts w:ascii="標楷體" w:eastAsia="標楷體" w:hAnsi="標楷體" w:hint="eastAsia"/>
        <w:b/>
        <w:snapToGrid w:val="0"/>
        <w:kern w:val="0"/>
        <w:sz w:val="36"/>
        <w:szCs w:val="36"/>
      </w:rPr>
      <w:t xml:space="preserve">             </w:t>
    </w:r>
    <w:r>
      <w:rPr>
        <w:rFonts w:ascii="新細明體" w:hAnsi="新細明體" w:hint="eastAsia"/>
        <w:snapToGrid w:val="0"/>
        <w:kern w:val="0"/>
        <w:sz w:val="28"/>
      </w:rPr>
      <w:t>□</w:t>
    </w:r>
    <w:r>
      <w:rPr>
        <w:rFonts w:eastAsia="標楷體" w:hint="eastAsia"/>
        <w:snapToGrid w:val="0"/>
        <w:kern w:val="0"/>
        <w:sz w:val="28"/>
      </w:rPr>
      <w:t>通報</w:t>
    </w:r>
    <w:r>
      <w:rPr>
        <w:rFonts w:eastAsia="標楷體" w:hint="eastAsia"/>
        <w:snapToGrid w:val="0"/>
        <w:kern w:val="0"/>
        <w:sz w:val="28"/>
      </w:rPr>
      <w:t xml:space="preserve">  </w:t>
    </w:r>
    <w:r w:rsidR="00F7623B">
      <w:rPr>
        <w:rFonts w:eastAsia="標楷體" w:hint="eastAsia"/>
        <w:snapToGrid w:val="0"/>
        <w:kern w:val="0"/>
        <w:sz w:val="28"/>
      </w:rPr>
      <w:t>■</w:t>
    </w:r>
    <w:r>
      <w:rPr>
        <w:rFonts w:eastAsia="標楷體" w:hint="eastAsia"/>
        <w:snapToGrid w:val="0"/>
        <w:kern w:val="0"/>
        <w:sz w:val="28"/>
      </w:rPr>
      <w:t>異常</w:t>
    </w:r>
  </w:p>
  <w:p w14:paraId="3AF9D251" w14:textId="77777777" w:rsidR="00BD6046" w:rsidRPr="008E7187" w:rsidRDefault="00BD6046" w:rsidP="008E7187">
    <w:pPr>
      <w:pStyle w:val="a4"/>
      <w:spacing w:line="160" w:lineRule="exact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E4BE1"/>
    <w:multiLevelType w:val="hybridMultilevel"/>
    <w:tmpl w:val="A5DC6106"/>
    <w:lvl w:ilvl="0" w:tplc="05C2585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5634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767E"/>
    <w:rsid w:val="00014B79"/>
    <w:rsid w:val="00017EB2"/>
    <w:rsid w:val="00020EC0"/>
    <w:rsid w:val="00050A9A"/>
    <w:rsid w:val="00091C1C"/>
    <w:rsid w:val="00097103"/>
    <w:rsid w:val="000972E4"/>
    <w:rsid w:val="000D2849"/>
    <w:rsid w:val="000D74BC"/>
    <w:rsid w:val="000E4DC0"/>
    <w:rsid w:val="00150165"/>
    <w:rsid w:val="00151C08"/>
    <w:rsid w:val="00175215"/>
    <w:rsid w:val="001830BE"/>
    <w:rsid w:val="00194B50"/>
    <w:rsid w:val="001B46D1"/>
    <w:rsid w:val="001C4468"/>
    <w:rsid w:val="001C5CD4"/>
    <w:rsid w:val="002076AB"/>
    <w:rsid w:val="00222E97"/>
    <w:rsid w:val="0025223E"/>
    <w:rsid w:val="00263278"/>
    <w:rsid w:val="002A5AC9"/>
    <w:rsid w:val="002C7D36"/>
    <w:rsid w:val="002D46CA"/>
    <w:rsid w:val="003077A8"/>
    <w:rsid w:val="003125F4"/>
    <w:rsid w:val="00335FC6"/>
    <w:rsid w:val="00372766"/>
    <w:rsid w:val="00372AC5"/>
    <w:rsid w:val="00380CAA"/>
    <w:rsid w:val="00385FC3"/>
    <w:rsid w:val="003868EB"/>
    <w:rsid w:val="003A61D2"/>
    <w:rsid w:val="003D31E5"/>
    <w:rsid w:val="00431272"/>
    <w:rsid w:val="004337F5"/>
    <w:rsid w:val="00452A45"/>
    <w:rsid w:val="00470380"/>
    <w:rsid w:val="00472EC1"/>
    <w:rsid w:val="0047678D"/>
    <w:rsid w:val="004A7C80"/>
    <w:rsid w:val="004B3895"/>
    <w:rsid w:val="004F5ED6"/>
    <w:rsid w:val="00525DFF"/>
    <w:rsid w:val="005478F1"/>
    <w:rsid w:val="0055767A"/>
    <w:rsid w:val="00560195"/>
    <w:rsid w:val="005740F4"/>
    <w:rsid w:val="005959EB"/>
    <w:rsid w:val="005B1B89"/>
    <w:rsid w:val="005D40C1"/>
    <w:rsid w:val="005D767E"/>
    <w:rsid w:val="005E242A"/>
    <w:rsid w:val="006479B3"/>
    <w:rsid w:val="00647F1B"/>
    <w:rsid w:val="00696578"/>
    <w:rsid w:val="006B42F0"/>
    <w:rsid w:val="006C00C0"/>
    <w:rsid w:val="006E45E2"/>
    <w:rsid w:val="006F4CCD"/>
    <w:rsid w:val="00731A35"/>
    <w:rsid w:val="007320A1"/>
    <w:rsid w:val="00770BA0"/>
    <w:rsid w:val="00777C6E"/>
    <w:rsid w:val="007B679A"/>
    <w:rsid w:val="007D05B9"/>
    <w:rsid w:val="007F023C"/>
    <w:rsid w:val="00824BA9"/>
    <w:rsid w:val="00842D5D"/>
    <w:rsid w:val="00847B1F"/>
    <w:rsid w:val="00892417"/>
    <w:rsid w:val="008E678B"/>
    <w:rsid w:val="008E6FE1"/>
    <w:rsid w:val="008E7187"/>
    <w:rsid w:val="009132AD"/>
    <w:rsid w:val="009135FA"/>
    <w:rsid w:val="00914010"/>
    <w:rsid w:val="0093760C"/>
    <w:rsid w:val="00945671"/>
    <w:rsid w:val="00964797"/>
    <w:rsid w:val="00964AE8"/>
    <w:rsid w:val="00994D67"/>
    <w:rsid w:val="009C4F4B"/>
    <w:rsid w:val="009D583C"/>
    <w:rsid w:val="009D5EE3"/>
    <w:rsid w:val="00A14B7C"/>
    <w:rsid w:val="00A1598C"/>
    <w:rsid w:val="00A16EA4"/>
    <w:rsid w:val="00A17A17"/>
    <w:rsid w:val="00AA7B03"/>
    <w:rsid w:val="00AE300C"/>
    <w:rsid w:val="00AF0C38"/>
    <w:rsid w:val="00B10CFB"/>
    <w:rsid w:val="00B54772"/>
    <w:rsid w:val="00B57319"/>
    <w:rsid w:val="00B928BC"/>
    <w:rsid w:val="00BB3C1F"/>
    <w:rsid w:val="00BC139F"/>
    <w:rsid w:val="00BD1DA1"/>
    <w:rsid w:val="00BD6046"/>
    <w:rsid w:val="00BF07AF"/>
    <w:rsid w:val="00BF5D08"/>
    <w:rsid w:val="00C079BB"/>
    <w:rsid w:val="00C335A9"/>
    <w:rsid w:val="00C37B6B"/>
    <w:rsid w:val="00C538B0"/>
    <w:rsid w:val="00C80D6A"/>
    <w:rsid w:val="00C81715"/>
    <w:rsid w:val="00C85099"/>
    <w:rsid w:val="00CC64FF"/>
    <w:rsid w:val="00CD4472"/>
    <w:rsid w:val="00CD65A9"/>
    <w:rsid w:val="00CE008F"/>
    <w:rsid w:val="00CF52AE"/>
    <w:rsid w:val="00D03E69"/>
    <w:rsid w:val="00D65BE3"/>
    <w:rsid w:val="00D74015"/>
    <w:rsid w:val="00D848A8"/>
    <w:rsid w:val="00D84E60"/>
    <w:rsid w:val="00DC0FE9"/>
    <w:rsid w:val="00DC6647"/>
    <w:rsid w:val="00DF39FB"/>
    <w:rsid w:val="00E00EDB"/>
    <w:rsid w:val="00EB41D4"/>
    <w:rsid w:val="00ED02F8"/>
    <w:rsid w:val="00ED26BF"/>
    <w:rsid w:val="00ED5BA1"/>
    <w:rsid w:val="00ED6DF0"/>
    <w:rsid w:val="00F7623B"/>
    <w:rsid w:val="00F82214"/>
    <w:rsid w:val="00F87186"/>
    <w:rsid w:val="00FD424C"/>
    <w:rsid w:val="00FF0662"/>
    <w:rsid w:val="00FF419B"/>
    <w:rsid w:val="00FF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AF787"/>
  <w15:chartTrackingRefBased/>
  <w15:docId w15:val="{35424402-E526-4BB3-961D-2AD08D4F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lang w:bidi="ar-SA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3"/>
    <w:basedOn w:val="a"/>
    <w:next w:val="a0"/>
    <w:qFormat/>
    <w:pPr>
      <w:keepNext/>
      <w:spacing w:line="720" w:lineRule="auto"/>
      <w:outlineLvl w:val="2"/>
    </w:pPr>
    <w:rPr>
      <w:rFonts w:ascii="Arial" w:hAnsi="Arial"/>
      <w:b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0">
    <w:name w:val="Normal Indent"/>
    <w:basedOn w:val="a"/>
    <w:pPr>
      <w:ind w:left="480"/>
    </w:pPr>
  </w:style>
  <w:style w:type="paragraph" w:styleId="a6">
    <w:name w:val="Balloon Text"/>
    <w:basedOn w:val="a"/>
    <w:semiHidden/>
    <w:rsid w:val="0047678D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&#26381;&#21209;&#35506;\&#20849;&#29992;&#34920;&#26684;\&#30064;&#24120;&#22577;&#21578;&#2193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55F0E-7228-470F-A104-B0D061D35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異常報告單.dot</Template>
  <TotalTime>36</TotalTime>
  <Pages>2</Pages>
  <Words>60</Words>
  <Characters>348</Characters>
  <Application>Microsoft Office Word</Application>
  <DocSecurity>0</DocSecurity>
  <Lines>2</Lines>
  <Paragraphs>1</Paragraphs>
  <ScaleCrop>false</ScaleCrop>
  <Company>NEW-PC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新壽公寓大廈管理維護股份有限公司</dc:title>
  <dc:subject/>
  <dc:creator>陳昌福</dc:creator>
  <cp:keywords/>
  <cp:lastModifiedBy>泊儒 林</cp:lastModifiedBy>
  <cp:revision>46</cp:revision>
  <cp:lastPrinted>2005-11-07T02:26:00Z</cp:lastPrinted>
  <dcterms:created xsi:type="dcterms:W3CDTF">2025-11-20T12:47:00Z</dcterms:created>
  <dcterms:modified xsi:type="dcterms:W3CDTF">2025-11-21T06:47:00Z</dcterms:modified>
</cp:coreProperties>
</file>